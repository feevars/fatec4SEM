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750" w:rsidRDefault="00D70750" w:rsidP="00D70750">
      <w:r>
        <w:t>/*criação do banco escola*/</w:t>
      </w:r>
    </w:p>
    <w:p w:rsidR="00D70750" w:rsidRDefault="00D70750" w:rsidP="00D70750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database</w:t>
      </w:r>
      <w:proofErr w:type="spellEnd"/>
      <w:r>
        <w:t xml:space="preserve"> escola;</w:t>
      </w:r>
    </w:p>
    <w:p w:rsidR="00D70750" w:rsidRDefault="00D70750" w:rsidP="00D70750"/>
    <w:p w:rsidR="00D70750" w:rsidRDefault="00D70750" w:rsidP="00D70750">
      <w:proofErr w:type="gramStart"/>
      <w:r>
        <w:t>use</w:t>
      </w:r>
      <w:proofErr w:type="gramEnd"/>
      <w:r>
        <w:t xml:space="preserve"> escola;</w:t>
      </w:r>
    </w:p>
    <w:p w:rsidR="00D70750" w:rsidRDefault="00D70750" w:rsidP="00D70750"/>
    <w:p w:rsidR="00D70750" w:rsidRDefault="00D70750" w:rsidP="00D70750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tabalunos</w:t>
      </w:r>
      <w:proofErr w:type="spellEnd"/>
      <w:r>
        <w:t>(</w:t>
      </w:r>
    </w:p>
    <w:p w:rsidR="00D70750" w:rsidRDefault="00D70750" w:rsidP="00D70750">
      <w:r>
        <w:t xml:space="preserve">   </w:t>
      </w:r>
      <w:proofErr w:type="gramStart"/>
      <w:r>
        <w:t>matricula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:rsidR="00D70750" w:rsidRDefault="00D70750" w:rsidP="00D70750">
      <w:r>
        <w:t xml:space="preserve">   </w:t>
      </w:r>
    </w:p>
    <w:p w:rsidR="00D70750" w:rsidRDefault="00D70750" w:rsidP="00D70750">
      <w:r>
        <w:t xml:space="preserve">   </w:t>
      </w:r>
      <w:proofErr w:type="gramStart"/>
      <w:r>
        <w:t>nome</w:t>
      </w:r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(30)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D70750" w:rsidRDefault="00D70750" w:rsidP="00D70750">
      <w:r>
        <w:t xml:space="preserve">   </w:t>
      </w:r>
    </w:p>
    <w:p w:rsidR="00D70750" w:rsidRDefault="00D70750" w:rsidP="00D70750">
      <w:r>
        <w:t xml:space="preserve">   </w:t>
      </w:r>
      <w:proofErr w:type="gramStart"/>
      <w:r>
        <w:t>sexo</w:t>
      </w:r>
      <w:proofErr w:type="gramEnd"/>
      <w:r>
        <w:t xml:space="preserve"> char(1) default 'm',</w:t>
      </w:r>
    </w:p>
    <w:p w:rsidR="00D70750" w:rsidRDefault="00D70750" w:rsidP="00D70750">
      <w:r>
        <w:t xml:space="preserve">   </w:t>
      </w:r>
    </w:p>
    <w:p w:rsidR="00D70750" w:rsidRDefault="00D70750" w:rsidP="00D70750">
      <w:r>
        <w:t xml:space="preserve">   </w:t>
      </w:r>
      <w:proofErr w:type="spellStart"/>
      <w:proofErr w:type="gramStart"/>
      <w:r>
        <w:t>datanasc</w:t>
      </w:r>
      <w:proofErr w:type="spellEnd"/>
      <w:proofErr w:type="gramEnd"/>
      <w:r>
        <w:t xml:space="preserve"> date,</w:t>
      </w:r>
    </w:p>
    <w:p w:rsidR="00D70750" w:rsidRDefault="00D70750" w:rsidP="00D70750">
      <w:r>
        <w:t xml:space="preserve">   </w:t>
      </w:r>
    </w:p>
    <w:p w:rsidR="00D70750" w:rsidRDefault="00D70750" w:rsidP="00D70750">
      <w:r>
        <w:t xml:space="preserve">   </w:t>
      </w:r>
      <w:proofErr w:type="gramStart"/>
      <w:r>
        <w:t>curso</w:t>
      </w:r>
      <w:proofErr w:type="gramEnd"/>
      <w:r>
        <w:t xml:space="preserve"> char(3),</w:t>
      </w:r>
    </w:p>
    <w:p w:rsidR="00D70750" w:rsidRDefault="00D70750" w:rsidP="00D70750">
      <w:r>
        <w:t xml:space="preserve">   </w:t>
      </w:r>
    </w:p>
    <w:p w:rsidR="00D70750" w:rsidRDefault="00D70750" w:rsidP="00D70750">
      <w:r>
        <w:t xml:space="preserve">   </w:t>
      </w:r>
      <w:proofErr w:type="gramStart"/>
      <w:r>
        <w:t>nota</w:t>
      </w:r>
      <w:proofErr w:type="gramEnd"/>
      <w:r>
        <w:t>1 decimal(5,2),</w:t>
      </w:r>
    </w:p>
    <w:p w:rsidR="00D70750" w:rsidRDefault="00D70750" w:rsidP="00D70750">
      <w:r>
        <w:t xml:space="preserve">   </w:t>
      </w:r>
    </w:p>
    <w:p w:rsidR="00D70750" w:rsidRDefault="00D70750" w:rsidP="00D70750">
      <w:r>
        <w:t xml:space="preserve">   </w:t>
      </w:r>
      <w:proofErr w:type="gramStart"/>
      <w:r>
        <w:t>nota</w:t>
      </w:r>
      <w:proofErr w:type="gramEnd"/>
      <w:r>
        <w:t>2 decimal(5,2)</w:t>
      </w:r>
    </w:p>
    <w:p w:rsidR="00D70750" w:rsidRDefault="00D70750" w:rsidP="00D70750">
      <w:r>
        <w:t xml:space="preserve">   );</w:t>
      </w:r>
    </w:p>
    <w:p w:rsidR="00D70750" w:rsidRDefault="00D70750" w:rsidP="00D70750">
      <w:r>
        <w:t xml:space="preserve">   </w:t>
      </w:r>
    </w:p>
    <w:p w:rsidR="00D70750" w:rsidRDefault="00D70750" w:rsidP="00D70750">
      <w:r>
        <w:t xml:space="preserve"> /*insere dados na tabela*/</w:t>
      </w:r>
    </w:p>
    <w:p w:rsidR="00D70750" w:rsidRDefault="00D70750" w:rsidP="00D70750"/>
    <w:p w:rsidR="00D70750" w:rsidRDefault="00D70750" w:rsidP="00D70750">
      <w:proofErr w:type="spellStart"/>
      <w:proofErr w:type="gramStart"/>
      <w:r>
        <w:t>insert</w:t>
      </w:r>
      <w:proofErr w:type="spellEnd"/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tabalunos</w:t>
      </w:r>
      <w:proofErr w:type="spellEnd"/>
      <w:r>
        <w:t xml:space="preserve"> (nome,datanasc,curso,nota1,nota2) </w:t>
      </w:r>
      <w:proofErr w:type="spellStart"/>
      <w:r>
        <w:t>values</w:t>
      </w:r>
      <w:proofErr w:type="spellEnd"/>
    </w:p>
    <w:p w:rsidR="00D70750" w:rsidRDefault="00D70750" w:rsidP="00D70750"/>
    <w:p w:rsidR="00D70750" w:rsidRDefault="00D70750" w:rsidP="00D70750">
      <w:r>
        <w:t>('Renato Paiva', '1998-10-10','ADS',6,7),</w:t>
      </w:r>
    </w:p>
    <w:p w:rsidR="00D70750" w:rsidRDefault="00D70750" w:rsidP="00D70750"/>
    <w:p w:rsidR="00D70750" w:rsidRDefault="00D70750" w:rsidP="00D70750">
      <w:r>
        <w:t>('Marcelo Guimaraes','1997-10-20', 'SEG', 5,8),</w:t>
      </w:r>
    </w:p>
    <w:p w:rsidR="00D70750" w:rsidRDefault="00D70750" w:rsidP="00D70750"/>
    <w:p w:rsidR="00D70750" w:rsidRDefault="00D70750" w:rsidP="00D70750">
      <w:r>
        <w:t>('Alexandre Cardoso', '1998-01-10','ADS', 8, 10),</w:t>
      </w:r>
    </w:p>
    <w:p w:rsidR="00D70750" w:rsidRDefault="00D70750" w:rsidP="00D70750"/>
    <w:p w:rsidR="00D70750" w:rsidRDefault="00D70750" w:rsidP="00D70750">
      <w:r>
        <w:lastRenderedPageBreak/>
        <w:t>('Carlos Carvalho','1996-05-20', 'SEG', 6.5, 8.5),</w:t>
      </w:r>
    </w:p>
    <w:p w:rsidR="00D70750" w:rsidRDefault="00D70750" w:rsidP="00D70750"/>
    <w:p w:rsidR="00D70750" w:rsidRDefault="00D70750" w:rsidP="00D70750">
      <w:r>
        <w:t xml:space="preserve">('Paulo </w:t>
      </w:r>
      <w:proofErr w:type="spellStart"/>
      <w:r>
        <w:t>Pavanini</w:t>
      </w:r>
      <w:proofErr w:type="spellEnd"/>
      <w:r>
        <w:t>', '1995-08-15','ADS', 7,9);</w:t>
      </w:r>
    </w:p>
    <w:p w:rsidR="00D70750" w:rsidRDefault="00D70750" w:rsidP="00D70750"/>
    <w:p w:rsidR="00D70750" w:rsidRDefault="00D70750" w:rsidP="00D70750">
      <w:proofErr w:type="spellStart"/>
      <w:proofErr w:type="gramStart"/>
      <w:r>
        <w:t>insert</w:t>
      </w:r>
      <w:proofErr w:type="spellEnd"/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tabalunos</w:t>
      </w:r>
      <w:proofErr w:type="spellEnd"/>
      <w:r>
        <w:t xml:space="preserve"> (nome, </w:t>
      </w:r>
      <w:proofErr w:type="spellStart"/>
      <w:r>
        <w:t>sexo,datanasc</w:t>
      </w:r>
      <w:proofErr w:type="spellEnd"/>
      <w:r>
        <w:t>, curso, nota1, nota2)</w:t>
      </w:r>
    </w:p>
    <w:p w:rsidR="00D70750" w:rsidRDefault="00D70750" w:rsidP="00D70750">
      <w:proofErr w:type="spellStart"/>
      <w:proofErr w:type="gramStart"/>
      <w:r>
        <w:t>values</w:t>
      </w:r>
      <w:proofErr w:type="spellEnd"/>
      <w:proofErr w:type="gramEnd"/>
    </w:p>
    <w:p w:rsidR="00D70750" w:rsidRDefault="00D70750" w:rsidP="00D70750">
      <w:r>
        <w:t>('Mariana Menezes', 'f','1998-12-25','ADS', 4,8),</w:t>
      </w:r>
    </w:p>
    <w:p w:rsidR="00D70750" w:rsidRDefault="00D70750" w:rsidP="00D70750"/>
    <w:p w:rsidR="00D70750" w:rsidRDefault="00D70750" w:rsidP="00D70750">
      <w:r>
        <w:t>('Deise Guimaraes', 'f', '1997-01-25','SEG', 5, 8),</w:t>
      </w:r>
    </w:p>
    <w:p w:rsidR="00D70750" w:rsidRDefault="00D70750" w:rsidP="00D70750"/>
    <w:p w:rsidR="00D70750" w:rsidRDefault="00D70750" w:rsidP="00D70750">
      <w:r>
        <w:t>('Ana Luiza Santos', 'f', '1996-05-13','JOG',8,8.5),</w:t>
      </w:r>
    </w:p>
    <w:p w:rsidR="00D70750" w:rsidRDefault="00D70750" w:rsidP="00D70750"/>
    <w:p w:rsidR="00D70750" w:rsidRDefault="00D70750" w:rsidP="00D70750">
      <w:r>
        <w:t>('Vera Mendes','f','1997-11-01','COM',6,6.5),</w:t>
      </w:r>
    </w:p>
    <w:p w:rsidR="00D70750" w:rsidRDefault="00D70750" w:rsidP="00D70750"/>
    <w:p w:rsidR="00D70750" w:rsidRDefault="00D70750" w:rsidP="00D70750">
      <w:r>
        <w:t xml:space="preserve">('Juliana Santos', 'f', '1998-08-20','ADS',8,4); </w:t>
      </w:r>
    </w:p>
    <w:p w:rsidR="00942020" w:rsidRPr="00D70750" w:rsidRDefault="00D70750" w:rsidP="00D70750">
      <w:r>
        <w:t xml:space="preserve">   </w:t>
      </w:r>
      <w:bookmarkStart w:id="0" w:name="_GoBack"/>
      <w:bookmarkEnd w:id="0"/>
    </w:p>
    <w:sectPr w:rsidR="00942020" w:rsidRPr="00D707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750"/>
    <w:rsid w:val="00942020"/>
    <w:rsid w:val="00D7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167EF-6995-4ACC-BB9A-C12FA958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ESCOLA</Template>
  <TotalTime>1</TotalTime>
  <Pages>2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Laboratorio101</dc:creator>
  <cp:keywords/>
  <dc:description/>
  <cp:lastModifiedBy>Laboratorio101</cp:lastModifiedBy>
  <cp:revision>2</cp:revision>
  <dcterms:created xsi:type="dcterms:W3CDTF">2019-05-20T22:51:00Z</dcterms:created>
  <dcterms:modified xsi:type="dcterms:W3CDTF">2019-05-20T22:51:00Z</dcterms:modified>
</cp:coreProperties>
</file>